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D78DD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РЕЦЕНЗИЯ</w:t>
      </w:r>
    </w:p>
    <w:p w14:paraId="0F08CD4D">
      <w:pPr>
        <w:spacing w:after="0" w:line="360" w:lineRule="auto"/>
        <w:jc w:val="center"/>
      </w:pPr>
      <w:r>
        <w:rPr>
          <w:b w:val="0"/>
        </w:rPr>
        <w:t>на выпускную квалификационную работу бакалавра</w:t>
      </w:r>
    </w:p>
    <w:p w14:paraId="25CAE158">
      <w:pPr>
        <w:spacing w:after="0" w:line="360" w:lineRule="auto"/>
        <w:jc w:val="center"/>
      </w:pPr>
      <w:r>
        <w:rPr>
          <w:b w:val="0"/>
        </w:rPr>
        <w:t>Иртюги Ильи Владимировича</w:t>
      </w:r>
    </w:p>
    <w:p w14:paraId="5E983EDA">
      <w:pPr>
        <w:spacing w:after="0" w:line="360" w:lineRule="auto"/>
        <w:jc w:val="center"/>
      </w:pPr>
      <w:r>
        <w:rPr>
          <w:b w:val="0"/>
        </w:rPr>
        <w:t>«Эвристические и ML-подходы к решению задачи 3D Bin Packing»</w:t>
      </w:r>
    </w:p>
    <w:p w14:paraId="69418671">
      <w:pPr>
        <w:spacing w:after="0" w:line="360" w:lineRule="auto"/>
        <w:jc w:val="center"/>
      </w:pPr>
    </w:p>
    <w:p w14:paraId="1107D78D">
      <w:pPr>
        <w:spacing w:after="0" w:line="360" w:lineRule="auto"/>
        <w:ind w:firstLine="709"/>
        <w:jc w:val="both"/>
      </w:pPr>
      <w:r>
        <w:rPr>
          <w:b w:val="0"/>
        </w:rPr>
        <w:t>Выпускная квалификационная работа Иртюги И.В. посвящена актуальной задаче разработки и исследования алгоритмов трехмерной упаковки объектов. Решение данной задачи имеет практическое значение для складской логистики, поскольку позволяет повышать качество укладки грузов и эффективность использования доступного пространства.</w:t>
      </w:r>
    </w:p>
    <w:p w14:paraId="0F60709D">
      <w:pPr>
        <w:spacing w:after="0" w:line="360" w:lineRule="auto"/>
        <w:ind w:firstLine="709"/>
        <w:jc w:val="both"/>
      </w:pPr>
      <w:r>
        <w:rPr>
          <w:b w:val="0"/>
        </w:rPr>
        <w:t>В работе формализована постановка задачи, рассмотрены основные ограничения и критерии качества упаковки. Автором исследованы эвристические, метаэвристические и ML-ориентированные подходы, разработаны программные средства для генерации данных, построения, проверки и визуализации решений. Проведено сравнение реализованных алгоритмов на общих наборах данных. Полученные результаты показывают, что применение метаэвристического поиска позволяет улучшить качество укладки по сравнению с базовыми методами при приемлемом времени выполнения. Достоинствами работы являются последовательность исследования, практическая реализация рассмотренных методов и обоснованная интерпретация результатов.</w:t>
      </w:r>
    </w:p>
    <w:p w14:paraId="10D7140A">
      <w:pPr>
        <w:spacing w:after="0" w:line="360" w:lineRule="auto"/>
        <w:ind w:firstLine="709"/>
        <w:jc w:val="both"/>
        <w:rPr>
          <w:rFonts w:hint="default"/>
          <w:lang w:val="en-US"/>
        </w:rPr>
      </w:pPr>
      <w:r>
        <w:rPr>
          <w:b w:val="0"/>
        </w:rPr>
        <w:t>К работе имеется следующее замечание. Экспериментальная оценка разработанных методов</w:t>
      </w:r>
      <w:r>
        <w:rPr>
          <w:rFonts w:hint="default"/>
          <w:b w:val="0"/>
          <w:lang w:val="ru-RU"/>
        </w:rPr>
        <w:t xml:space="preserve"> </w:t>
      </w:r>
      <w:r>
        <w:rPr>
          <w:b w:val="0"/>
        </w:rPr>
        <w:t>выполнена на синтетических наборах данных. Дополнительная проверка на реальных данных складской логистики позволила бы полнее оценить практическую применимость полученных решений.</w:t>
      </w:r>
      <w:bookmarkStart w:id="0" w:name="_GoBack"/>
      <w:bookmarkEnd w:id="0"/>
    </w:p>
    <w:p w14:paraId="4AE6BC56">
      <w:pPr>
        <w:spacing w:after="0" w:line="360" w:lineRule="auto"/>
        <w:ind w:firstLine="709"/>
        <w:jc w:val="both"/>
      </w:pPr>
      <w:r>
        <w:rPr>
          <w:b w:val="0"/>
        </w:rPr>
        <w:t>Указанное замечание не влияет на общее положительное впечатление от работы. Выпускная квалификационная работа Иртюги И.В. представляет собой завершенное самостоятельное исследование, содержит обоснованные выводы и демонстрирует владение автором методами математического моделирования, алгоритмизации и программной реализации. Работа удовлетворяет всем требованиям, предъявляемым к выпускным квалификационным работам бакалавра по направлению подготовки 01.03.04 – Прикладная математика. Считаю, что работа заслуживает оценки «отлично», а ее автор – присвоения степени «бакалавр».</w:t>
      </w:r>
    </w:p>
    <w:p w14:paraId="34B96C5B">
      <w:pPr>
        <w:spacing w:after="0" w:line="360" w:lineRule="auto"/>
        <w:ind w:firstLine="709"/>
        <w:jc w:val="both"/>
      </w:pPr>
    </w:p>
    <w:p w14:paraId="7814D65F">
      <w:pPr>
        <w:spacing w:after="0" w:line="240" w:lineRule="auto"/>
        <w:rPr>
          <w:color w:val="000000"/>
          <w:sz w:val="28"/>
          <w:szCs w:val="28"/>
          <w:lang w:eastAsia="ru-RU"/>
        </w:rPr>
      </w:pPr>
      <w:r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p w14:paraId="6F2B8539">
      <w:pPr>
        <w:rPr>
          <w:sz w:val="28"/>
          <w:szCs w:val="28"/>
        </w:rPr>
      </w:pPr>
    </w:p>
    <w:sectPr>
      <w:pgSz w:w="11906" w:h="16838"/>
      <w:pgMar w:top="899" w:right="850" w:bottom="1134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  <w:rsid w:val="7F58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Calibri" w:cs="Times New Roman"/>
      <w:sz w:val="24"/>
      <w:szCs w:val="24"/>
      <w:lang w:val="ru-RU" w:eastAsia="en-US" w:bidi="ar-SA"/>
    </w:rPr>
  </w:style>
  <w:style w:type="character" w:default="1" w:styleId="2">
    <w:name w:val="Default Paragraph Font"/>
    <w:semiHidden/>
    <w:qFormat/>
    <w:uiPriority w:val="99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List Paragraph"/>
    <w:basedOn w:val="1"/>
    <w:qFormat/>
    <w:uiPriority w:val="99"/>
    <w:pPr>
      <w:ind w:left="720"/>
    </w:pPr>
  </w:style>
  <w:style w:type="character" w:customStyle="1" w:styleId="6">
    <w:name w:val="Balloon Text Char"/>
    <w:basedOn w:val="2"/>
    <w:link w:val="4"/>
    <w:semiHidden/>
    <w:qFormat/>
    <w:locked/>
    <w:uiPriority w:val="99"/>
    <w:rPr>
      <w:rFonts w:ascii="Tahoma" w:hAnsi="Tahoma" w:cs="Tahoma"/>
      <w:sz w:val="16"/>
      <w:szCs w:val="1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Ya Blondinko Edition</Company>
  <Pages>1</Pages>
  <Words>219</Words>
  <Characters>1807</Characters>
  <Lines>0</Lines>
  <Paragraphs>0</Paragraphs>
  <TotalTime>387</TotalTime>
  <ScaleCrop>false</ScaleCrop>
  <LinksUpToDate>false</LinksUpToDate>
  <CharactersWithSpaces>2024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2020-06-16T13:52:00Z</dcterms:created>
  <dc:creator>Mari</dc:creator>
  <cp:lastModifiedBy>ilya_</cp:lastModifiedBy>
  <dcterms:modified xsi:type="dcterms:W3CDTF">2026-06-09T22:53:36Z</dcterms:modified>
  <dc:title>РЕЦЕНЗИЯ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eyJoZGlkIjoiNmM1OGI4ZmFmNjk4MjEyNzJjMjI4MzJjMDcyZmVjNDUiLCJ1c2VySWQiOiI4NDIyMDQzNzEzODEifQ==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FC00AE9EB1584FBFADF1BDEFCC2A8768_12</vt:lpwstr>
  </property>
</Properties>
</file>